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C28709" w14:textId="7E4474B1" w:rsidR="00D077E9" w:rsidRDefault="004361D5" w:rsidP="00D70D02">
      <w:r>
        <w:rPr>
          <w:noProof/>
          <w:lang w:val="en-US" w:eastAsia="zh-CN"/>
        </w:rPr>
        <w:drawing>
          <wp:anchor distT="0" distB="0" distL="114300" distR="114300" simplePos="0" relativeHeight="251658239" behindDoc="1" locked="0" layoutInCell="1" allowOverlap="1" wp14:anchorId="0A875C62" wp14:editId="5199E886">
            <wp:simplePos x="0" y="0"/>
            <wp:positionH relativeFrom="column">
              <wp:posOffset>-795522</wp:posOffset>
            </wp:positionH>
            <wp:positionV relativeFrom="paragraph">
              <wp:posOffset>-1203591</wp:posOffset>
            </wp:positionV>
            <wp:extent cx="10348337" cy="7761768"/>
            <wp:effectExtent l="0" t="0" r="0" b="0"/>
            <wp:wrapNone/>
            <wp:docPr id="4076341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34144" name="Picture 4076341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48337" cy="7761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2A7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356CC35" wp14:editId="3D95CAB7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Persegi panjang 3" descr="persegi panjang putih untuk teks pada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36CE4" id="Persegi panjang 3" o:spid="_x0000_s1026" alt="persegi panjang putih untuk teks pada cover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" fillcolor="#eee" stroked="f" strokeweight="2pt">
                <w10:wrap anchory="page"/>
              </v:rect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18BDB2AD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DC313D9" w14:textId="79DF5013" w:rsidR="00D077E9" w:rsidRDefault="00D077E9" w:rsidP="00AB02A7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10C35A8E" wp14:editId="33260D65">
                      <wp:extent cx="3528695" cy="1151860"/>
                      <wp:effectExtent l="0" t="0" r="0" b="0"/>
                      <wp:docPr id="8" name="Kotak Tek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1518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1E269E" w14:textId="3330E858" w:rsidR="00D077E9" w:rsidRPr="004E0B70" w:rsidRDefault="004361D5" w:rsidP="00EE64AD">
                                  <w:pPr>
                                    <w:pStyle w:val="Title"/>
                                    <w:spacing w:line="204" w:lineRule="auto"/>
                                    <w:rPr>
                                      <w:sz w:val="56"/>
                                      <w:szCs w:val="48"/>
                                    </w:rPr>
                                  </w:pPr>
                                  <w:r w:rsidRPr="004E0B70">
                                    <w:rPr>
                                      <w:sz w:val="56"/>
                                      <w:szCs w:val="48"/>
                                      <w:lang w:bidi="id-ID"/>
                                    </w:rPr>
                                    <w:t>Panduan Aplikasi</w:t>
                                  </w:r>
                                </w:p>
                                <w:p w14:paraId="47BC5ED4" w14:textId="53BFFC5D" w:rsidR="00D077E9" w:rsidRPr="004E0B70" w:rsidRDefault="004361D5" w:rsidP="00D52D94">
                                  <w:pPr>
                                    <w:pStyle w:val="Title"/>
                                    <w:spacing w:after="0" w:line="276" w:lineRule="auto"/>
                                    <w:rPr>
                                      <w:sz w:val="36"/>
                                      <w:szCs w:val="28"/>
                                    </w:rPr>
                                  </w:pPr>
                                  <w:r w:rsidRPr="004E0B70">
                                    <w:rPr>
                                      <w:sz w:val="36"/>
                                      <w:szCs w:val="28"/>
                                      <w:lang w:bidi="id-ID"/>
                                    </w:rPr>
                                    <w:t xml:space="preserve">Rekomendasi Urutan Prioritas Catatan </w:t>
                                  </w:r>
                                  <w:r w:rsidR="00D52D94" w:rsidRPr="004E0B70">
                                    <w:rPr>
                                      <w:sz w:val="36"/>
                                      <w:szCs w:val="28"/>
                                      <w:lang w:bidi="id-ID"/>
                                    </w:rPr>
                                    <w:t>Bimbingan Skripsi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0C35A8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Kotak Teks 8" o:spid="_x0000_s1026" type="#_x0000_t202" style="width:277.85pt;height:9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" filled="f" stroked="f" strokeweight=".5pt">
                      <v:textbox>
                        <w:txbxContent>
                          <w:p w14:paraId="481E269E" w14:textId="3330E858" w:rsidR="00D077E9" w:rsidRPr="004E0B70" w:rsidRDefault="004361D5" w:rsidP="00EE64AD">
                            <w:pPr>
                              <w:pStyle w:val="Title"/>
                              <w:spacing w:line="204" w:lineRule="auto"/>
                              <w:rPr>
                                <w:sz w:val="56"/>
                                <w:szCs w:val="48"/>
                              </w:rPr>
                            </w:pPr>
                            <w:r w:rsidRPr="004E0B70">
                              <w:rPr>
                                <w:sz w:val="56"/>
                                <w:szCs w:val="48"/>
                                <w:lang w:bidi="id-ID"/>
                              </w:rPr>
                              <w:t>Panduan Aplikasi</w:t>
                            </w:r>
                          </w:p>
                          <w:p w14:paraId="47BC5ED4" w14:textId="53BFFC5D" w:rsidR="00D077E9" w:rsidRPr="004E0B70" w:rsidRDefault="004361D5" w:rsidP="00D52D94">
                            <w:pPr>
                              <w:pStyle w:val="Title"/>
                              <w:spacing w:after="0" w:line="276" w:lineRule="auto"/>
                              <w:rPr>
                                <w:sz w:val="36"/>
                                <w:szCs w:val="28"/>
                              </w:rPr>
                            </w:pPr>
                            <w:r w:rsidRPr="004E0B70">
                              <w:rPr>
                                <w:sz w:val="36"/>
                                <w:szCs w:val="28"/>
                                <w:lang w:bidi="id-ID"/>
                              </w:rPr>
                              <w:t xml:space="preserve">Rekomendasi Urutan Prioritas Catatan </w:t>
                            </w:r>
                            <w:r w:rsidR="00D52D94" w:rsidRPr="004E0B70">
                              <w:rPr>
                                <w:sz w:val="36"/>
                                <w:szCs w:val="28"/>
                                <w:lang w:bidi="id-ID"/>
                              </w:rPr>
                              <w:t>Bimbingan Skripsi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FDD52C8" w14:textId="77777777" w:rsidR="00D077E9" w:rsidRPr="004E0B70" w:rsidRDefault="00D077E9" w:rsidP="00AB02A7">
            <w:pPr>
              <w:rPr>
                <w:color w:val="00ADB5"/>
              </w:rPr>
            </w:pPr>
            <w:r w:rsidRPr="004E0B70">
              <w:rPr>
                <w:noProof/>
                <w:color w:val="00ADB5"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0CD5D575" wp14:editId="6F943A5E">
                      <wp:extent cx="1390918" cy="0"/>
                      <wp:effectExtent l="0" t="19050" r="19050" b="19050"/>
                      <wp:docPr id="5" name="Konektor Lurus 5" descr="pemisah teks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393E4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DCB31C4" id="Konektor Lurus 5" o:spid="_x0000_s1026" alt="pemisah teks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" strokecolor="#393e46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7E6C7F18" w14:textId="77777777" w:rsidTr="00483563">
        <w:trPr>
          <w:trHeight w:val="7780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07C5F9A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1930ACA0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8FA5DF504E8741E8AA32B2FD3F33CDD0"/>
              </w:placeholder>
              <w15:appearance w15:val="hidden"/>
            </w:sdtPr>
            <w:sdtEndPr>
              <w:rPr>
                <w:rStyle w:val="SubtitleChar"/>
                <w:caps/>
                <w:spacing w:val="20"/>
                <w:sz w:val="32"/>
              </w:rPr>
            </w:sdtEndPr>
            <w:sdtContent>
              <w:p w14:paraId="2354A7FE" w14:textId="14EB469E" w:rsidR="00D077E9" w:rsidRPr="004E0B70" w:rsidRDefault="004E0B70" w:rsidP="00AB02A7">
                <w:pPr>
                  <w:rPr>
                    <w:rStyle w:val="SubtitleChar"/>
                  </w:rPr>
                </w:pPr>
                <w:r w:rsidRPr="004E0B70">
                  <w:rPr>
                    <w:rStyle w:val="SubtitleChar"/>
                  </w:rPr>
                  <w:t>Maret 2025</w:t>
                </w:r>
              </w:p>
            </w:sdtContent>
          </w:sdt>
          <w:p w14:paraId="01BD80E3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522B974A" wp14:editId="4602903A">
                      <wp:extent cx="1493949" cy="0"/>
                      <wp:effectExtent l="0" t="19050" r="30480" b="19050"/>
                      <wp:docPr id="6" name="Konektor Lurus 6" descr="pemisah teks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393E4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BBDCF93" id="Konektor Lurus 6" o:spid="_x0000_s1026" alt="pemisah teks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" strokecolor="#393e46" strokeweight="3pt">
                      <w10:anchorlock/>
                    </v:line>
                  </w:pict>
                </mc:Fallback>
              </mc:AlternateContent>
            </w:r>
          </w:p>
          <w:p w14:paraId="5E062E20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2E245B2B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43CA4D6C" w14:textId="26908E1D" w:rsidR="00D077E9" w:rsidRDefault="00000000" w:rsidP="00AB02A7">
            <w:sdt>
              <w:sdtPr>
                <w:id w:val="-1740469667"/>
                <w:placeholder>
                  <w:docPart w:val="4CE1E3EAC7DE49C5BE274D8E9ED83F79"/>
                </w:placeholder>
                <w15:appearance w15:val="hidden"/>
              </w:sdtPr>
              <w:sdtContent>
                <w:r w:rsidR="003D77CE">
                  <w:t>Program Studi S1 Teknik Informatika</w:t>
                </w:r>
              </w:sdtContent>
            </w:sdt>
          </w:p>
          <w:p w14:paraId="4309090B" w14:textId="698DA839" w:rsidR="00D077E9" w:rsidRDefault="00D077E9" w:rsidP="00AB02A7">
            <w:r w:rsidRPr="00B231E5">
              <w:rPr>
                <w:lang w:bidi="id-ID"/>
              </w:rPr>
              <w:t xml:space="preserve">Ditulis oleh: </w:t>
            </w:r>
          </w:p>
          <w:p w14:paraId="4CACB88C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7B5B40D3" w14:textId="62723D81" w:rsidR="00D077E9" w:rsidRDefault="00CC64B6">
      <w:pPr>
        <w:spacing w:after="200"/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74238D2" wp14:editId="4808BF63">
                <wp:simplePos x="0" y="0"/>
                <wp:positionH relativeFrom="column">
                  <wp:posOffset>-873080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Persegi panjang 2" descr="persegi panjang berwarn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rgbClr val="00ADB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DF7BF" id="Persegi panjang 2" o:spid="_x0000_s1026" alt="persegi panjang berwarna" style="position:absolute;margin-left:-68.75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" fillcolor="#00adb5" stroked="f">
                <w10:wrap anchory="page"/>
              </v:rect>
            </w:pict>
          </mc:Fallback>
        </mc:AlternateContent>
      </w:r>
      <w:r w:rsidR="004E0B70" w:rsidRPr="003D77CE">
        <w:rPr>
          <w:noProof/>
          <w:color w:val="C1D9CB" w:themeColor="accent5"/>
          <w:lang w:val="en-US" w:eastAsia="zh-CN"/>
        </w:rPr>
        <w:drawing>
          <wp:anchor distT="0" distB="0" distL="114300" distR="114300" simplePos="0" relativeHeight="251662336" behindDoc="0" locked="0" layoutInCell="1" allowOverlap="1" wp14:anchorId="36C63FB8" wp14:editId="3536ADF5">
            <wp:simplePos x="0" y="0"/>
            <wp:positionH relativeFrom="column">
              <wp:posOffset>4999696</wp:posOffset>
            </wp:positionH>
            <wp:positionV relativeFrom="paragraph">
              <wp:posOffset>6957946</wp:posOffset>
            </wp:positionV>
            <wp:extent cx="1253312" cy="1449962"/>
            <wp:effectExtent l="0" t="0" r="0" b="0"/>
            <wp:wrapNone/>
            <wp:docPr id="9963297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29731" name="Picture 996329731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12" r="26251"/>
                    <a:stretch/>
                  </pic:blipFill>
                  <pic:spPr bwMode="auto">
                    <a:xfrm>
                      <a:off x="0" y="0"/>
                      <a:ext cx="1256223" cy="145333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77E9">
        <w:rPr>
          <w:lang w:bidi="id-ID"/>
        </w:rPr>
        <w:br w:type="page"/>
      </w:r>
    </w:p>
    <w:p w14:paraId="76D2E286" w14:textId="6F3E1F79" w:rsidR="00D077E9" w:rsidRDefault="003D77CE" w:rsidP="00D077E9">
      <w:pPr>
        <w:pStyle w:val="Heading1"/>
      </w:pPr>
      <w:r>
        <w:rPr>
          <w:lang w:bidi="id-ID"/>
        </w:rPr>
        <w:lastRenderedPageBreak/>
        <w:t>Pendahuluan</w:t>
      </w:r>
    </w:p>
    <w:p w14:paraId="36866782" w14:textId="0A7AB44D" w:rsidR="003D77CE" w:rsidRDefault="003D77CE" w:rsidP="003D77CE">
      <w:pPr>
        <w:pStyle w:val="Konten"/>
      </w:pPr>
    </w:p>
    <w:p w14:paraId="27E53995" w14:textId="77777777" w:rsidR="003D77CE" w:rsidRDefault="003D77CE" w:rsidP="003D77CE">
      <w:pPr>
        <w:pStyle w:val="Konten"/>
      </w:pPr>
    </w:p>
    <w:p w14:paraId="4229931F" w14:textId="3E0BA11D" w:rsidR="003D77CE" w:rsidRPr="00CC7130" w:rsidRDefault="003D77CE" w:rsidP="00CC7130">
      <w:pPr>
        <w:pStyle w:val="Heading2"/>
        <w:numPr>
          <w:ilvl w:val="0"/>
          <w:numId w:val="0"/>
        </w:numPr>
      </w:pPr>
      <w:r w:rsidRPr="00CC7130">
        <w:t>Tentang Aplikasi</w:t>
      </w:r>
    </w:p>
    <w:p w14:paraId="290AEDF0" w14:textId="77777777" w:rsidR="0087605E" w:rsidRDefault="0087605E" w:rsidP="00AB02A7">
      <w:pPr>
        <w:spacing w:after="200"/>
      </w:pPr>
    </w:p>
    <w:p w14:paraId="47E1AEDF" w14:textId="5D23A27F" w:rsidR="00CC7130" w:rsidRDefault="00CC7130" w:rsidP="00CC7130">
      <w:pPr>
        <w:pStyle w:val="Konten"/>
      </w:pPr>
      <w:r w:rsidRPr="00CC7130">
        <w:t xml:space="preserve">Aplikasi Sistem Rekomendasi Prioritas adalah sebuah perangkat lunak berbasis </w:t>
      </w:r>
      <w:proofErr w:type="spellStart"/>
      <w:r w:rsidRPr="00CC7130">
        <w:rPr>
          <w:i/>
          <w:iCs/>
        </w:rPr>
        <w:t>machine</w:t>
      </w:r>
      <w:proofErr w:type="spellEnd"/>
      <w:r w:rsidRPr="00CC7130">
        <w:rPr>
          <w:i/>
          <w:iCs/>
        </w:rPr>
        <w:t xml:space="preserve"> </w:t>
      </w:r>
      <w:proofErr w:type="spellStart"/>
      <w:r w:rsidRPr="00CC7130">
        <w:rPr>
          <w:i/>
          <w:iCs/>
        </w:rPr>
        <w:t>learning</w:t>
      </w:r>
      <w:proofErr w:type="spellEnd"/>
      <w:r w:rsidRPr="00CC7130">
        <w:t xml:space="preserve"> yang dirancang untuk membantu mahasiswa dalam menentukan tingkat prioritas penyelesaian permasalahan berdasarkan </w:t>
      </w:r>
      <w:proofErr w:type="spellStart"/>
      <w:r w:rsidRPr="00CC7130">
        <w:t>notulensi</w:t>
      </w:r>
      <w:proofErr w:type="spellEnd"/>
      <w:r w:rsidRPr="00CC7130">
        <w:t xml:space="preserve"> bimbingan skripsi. Sistem ini menganalisis teks </w:t>
      </w:r>
      <w:proofErr w:type="spellStart"/>
      <w:r w:rsidRPr="00CC7130">
        <w:t>notulensi</w:t>
      </w:r>
      <w:proofErr w:type="spellEnd"/>
      <w:r w:rsidRPr="00CC7130">
        <w:t xml:space="preserve"> bimbingan yang </w:t>
      </w:r>
      <w:proofErr w:type="spellStart"/>
      <w:r w:rsidRPr="00CC7130">
        <w:t>diinputkan</w:t>
      </w:r>
      <w:proofErr w:type="spellEnd"/>
      <w:r w:rsidRPr="00CC7130">
        <w:t xml:space="preserve"> oleh mahasiswa dan memberikan rekomendasi berdasarkan tingkat urgensi yang telah dipelajari dari data historis.</w:t>
      </w:r>
    </w:p>
    <w:p w14:paraId="02A0EAE1" w14:textId="77777777" w:rsidR="00CC7130" w:rsidRPr="00CC7130" w:rsidRDefault="00CC7130" w:rsidP="00CC7130">
      <w:pPr>
        <w:pStyle w:val="Konten"/>
      </w:pPr>
    </w:p>
    <w:p w14:paraId="50784AF6" w14:textId="77777777" w:rsidR="00CC7130" w:rsidRPr="00CC7130" w:rsidRDefault="00CC7130" w:rsidP="00CC7130">
      <w:pPr>
        <w:pStyle w:val="Konten"/>
      </w:pPr>
      <w:r w:rsidRPr="00CC7130">
        <w:t xml:space="preserve">Aplikasi ini dikembangkan menggunakan </w:t>
      </w:r>
      <w:proofErr w:type="spellStart"/>
      <w:r w:rsidRPr="00CC7130">
        <w:rPr>
          <w:i/>
          <w:iCs/>
        </w:rPr>
        <w:t>Support</w:t>
      </w:r>
      <w:proofErr w:type="spellEnd"/>
      <w:r w:rsidRPr="00CC7130">
        <w:rPr>
          <w:i/>
          <w:iCs/>
        </w:rPr>
        <w:t xml:space="preserve"> </w:t>
      </w:r>
      <w:proofErr w:type="spellStart"/>
      <w:r w:rsidRPr="00CC7130">
        <w:rPr>
          <w:i/>
          <w:iCs/>
        </w:rPr>
        <w:t>Vector</w:t>
      </w:r>
      <w:proofErr w:type="spellEnd"/>
      <w:r w:rsidRPr="00CC7130">
        <w:rPr>
          <w:i/>
          <w:iCs/>
        </w:rPr>
        <w:t xml:space="preserve"> </w:t>
      </w:r>
      <w:proofErr w:type="spellStart"/>
      <w:r w:rsidRPr="00CC7130">
        <w:rPr>
          <w:i/>
          <w:iCs/>
        </w:rPr>
        <w:t>Machine</w:t>
      </w:r>
      <w:proofErr w:type="spellEnd"/>
      <w:r w:rsidRPr="00CC7130">
        <w:t xml:space="preserve"> (SVM) sebagai model klasifikasi, dengan berbagai teknik pengolahan data seperti </w:t>
      </w:r>
      <w:proofErr w:type="spellStart"/>
      <w:r w:rsidRPr="00CC7130">
        <w:rPr>
          <w:i/>
          <w:iCs/>
        </w:rPr>
        <w:t>preprocessing</w:t>
      </w:r>
      <w:proofErr w:type="spellEnd"/>
      <w:r w:rsidRPr="00CC7130">
        <w:t xml:space="preserve"> teks, </w:t>
      </w:r>
      <w:proofErr w:type="spellStart"/>
      <w:r w:rsidRPr="00CC7130">
        <w:t>augmentasi</w:t>
      </w:r>
      <w:proofErr w:type="spellEnd"/>
      <w:r w:rsidRPr="00CC7130">
        <w:t xml:space="preserve"> data, dan optimasi parameter. Dengan adanya sistem ini, diharapkan mahasiswa dapat mengelola bimbingan skripsi mereka dengan lebih efektif dan terorganisir.</w:t>
      </w:r>
    </w:p>
    <w:p w14:paraId="48C156F3" w14:textId="77777777" w:rsidR="00CC7130" w:rsidRDefault="00CC7130" w:rsidP="00AB02A7">
      <w:pPr>
        <w:spacing w:after="200"/>
      </w:pPr>
    </w:p>
    <w:p w14:paraId="1A36EC51" w14:textId="77777777" w:rsidR="00CC7130" w:rsidRDefault="00CC7130" w:rsidP="00AB02A7">
      <w:pPr>
        <w:spacing w:after="200"/>
      </w:pPr>
    </w:p>
    <w:p w14:paraId="58E9F2DD" w14:textId="77777777" w:rsidR="00CC7130" w:rsidRDefault="00CC7130" w:rsidP="00AB02A7">
      <w:pPr>
        <w:spacing w:after="200"/>
      </w:pPr>
    </w:p>
    <w:p w14:paraId="653DDCA7" w14:textId="77777777" w:rsidR="00CC7130" w:rsidRDefault="00CC7130" w:rsidP="00AB02A7">
      <w:pPr>
        <w:spacing w:after="200"/>
      </w:pPr>
    </w:p>
    <w:p w14:paraId="69112FFE" w14:textId="77777777" w:rsidR="00CC7130" w:rsidRDefault="00CC7130" w:rsidP="00AB02A7">
      <w:pPr>
        <w:spacing w:after="200"/>
      </w:pPr>
    </w:p>
    <w:p w14:paraId="4EA4A35B" w14:textId="77777777" w:rsidR="00CC7130" w:rsidRDefault="00CC7130" w:rsidP="00AB02A7">
      <w:pPr>
        <w:spacing w:after="200"/>
      </w:pPr>
    </w:p>
    <w:p w14:paraId="4C35C031" w14:textId="239372CC" w:rsidR="00CC7130" w:rsidRDefault="00CC7130" w:rsidP="00AB02A7">
      <w:pPr>
        <w:spacing w:after="200"/>
      </w:pPr>
      <w:r>
        <w:t>Surabaya, Maret 2025</w:t>
      </w:r>
    </w:p>
    <w:p w14:paraId="6AA7BC05" w14:textId="77777777" w:rsidR="00CC7130" w:rsidRDefault="00CC7130">
      <w:pPr>
        <w:spacing w:after="200"/>
      </w:pPr>
      <w:r>
        <w:br w:type="page"/>
      </w:r>
    </w:p>
    <w:p w14:paraId="2B5CD63C" w14:textId="12D08A67" w:rsidR="00CC7130" w:rsidRDefault="00CC7130" w:rsidP="00CC7130">
      <w:pPr>
        <w:pStyle w:val="Heading1"/>
      </w:pPr>
      <w:r>
        <w:lastRenderedPageBreak/>
        <w:t>Fitur Aplikasi</w:t>
      </w:r>
    </w:p>
    <w:p w14:paraId="51834D70" w14:textId="77777777" w:rsidR="00CC7130" w:rsidRPr="00CC7130" w:rsidRDefault="00CC7130" w:rsidP="00CC7130">
      <w:pPr>
        <w:pStyle w:val="Konten"/>
        <w:rPr>
          <w:sz w:val="40"/>
          <w:szCs w:val="32"/>
        </w:rPr>
      </w:pPr>
    </w:p>
    <w:p w14:paraId="6AC1E63B" w14:textId="10EFD072" w:rsidR="00CC7130" w:rsidRDefault="00CC7130" w:rsidP="00CC7130">
      <w:pPr>
        <w:pStyle w:val="Konten"/>
      </w:pPr>
      <w:r w:rsidRPr="00CC7130">
        <w:t xml:space="preserve">Aplikasi ini memiliki beberapa fitur utama yang dirancang untuk memudahkan pengguna dalam </w:t>
      </w:r>
      <w:proofErr w:type="spellStart"/>
      <w:r w:rsidRPr="00CC7130">
        <w:t>menginput</w:t>
      </w:r>
      <w:proofErr w:type="spellEnd"/>
      <w:r w:rsidRPr="00CC7130">
        <w:t xml:space="preserve"> dan mendapatkan hasil rekomendasi prioritas dari </w:t>
      </w:r>
      <w:proofErr w:type="spellStart"/>
      <w:r w:rsidRPr="00CC7130">
        <w:t>notulensi</w:t>
      </w:r>
      <w:proofErr w:type="spellEnd"/>
      <w:r w:rsidRPr="00CC7130">
        <w:t xml:space="preserve"> bimbingan mereka. Berikut adalah fitur-fitur yang tersedia:</w:t>
      </w:r>
    </w:p>
    <w:p w14:paraId="60950AE9" w14:textId="05979016" w:rsidR="00CC7130" w:rsidRPr="00CC7130" w:rsidRDefault="00CC7130" w:rsidP="00CC7130">
      <w:pPr>
        <w:pStyle w:val="Konten"/>
        <w:numPr>
          <w:ilvl w:val="0"/>
          <w:numId w:val="2"/>
        </w:numPr>
      </w:pPr>
      <w:proofErr w:type="spellStart"/>
      <w:r w:rsidRPr="00CC7130">
        <w:rPr>
          <w:b/>
        </w:rPr>
        <w:t>Input</w:t>
      </w:r>
      <w:proofErr w:type="spellEnd"/>
      <w:r w:rsidRPr="00CC7130">
        <w:rPr>
          <w:b/>
        </w:rPr>
        <w:t xml:space="preserve"> </w:t>
      </w:r>
      <w:proofErr w:type="spellStart"/>
      <w:r w:rsidRPr="00CC7130">
        <w:rPr>
          <w:b/>
        </w:rPr>
        <w:t>Notulensi</w:t>
      </w:r>
      <w:proofErr w:type="spellEnd"/>
    </w:p>
    <w:p w14:paraId="7754277B" w14:textId="0168832A" w:rsidR="00CC7130" w:rsidRPr="00CC7130" w:rsidRDefault="00CC7130" w:rsidP="00CC7130">
      <w:pPr>
        <w:pStyle w:val="Konten"/>
        <w:ind w:left="720"/>
      </w:pPr>
      <w:r>
        <w:t xml:space="preserve">Pengguna dapat </w:t>
      </w:r>
      <w:proofErr w:type="spellStart"/>
      <w:r>
        <w:t>menginput</w:t>
      </w:r>
      <w:proofErr w:type="spellEnd"/>
      <w:r>
        <w:t xml:space="preserve"> teks </w:t>
      </w:r>
      <w:proofErr w:type="spellStart"/>
      <w:r>
        <w:t>notulensi</w:t>
      </w:r>
      <w:proofErr w:type="spellEnd"/>
      <w:r>
        <w:t xml:space="preserve"> hasil bimbingan skripsi ke dalam sistem.</w:t>
      </w:r>
      <w:r>
        <w:t xml:space="preserve"> </w:t>
      </w:r>
      <w:proofErr w:type="spellStart"/>
      <w:r>
        <w:t>Notulensi</w:t>
      </w:r>
      <w:proofErr w:type="spellEnd"/>
      <w:r>
        <w:t xml:space="preserve"> ini kemudian akan diproses oleh model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untuk dianalisis.</w:t>
      </w:r>
    </w:p>
    <w:p w14:paraId="08257B70" w14:textId="4D3D70AC" w:rsidR="00CC7130" w:rsidRPr="00CC7130" w:rsidRDefault="00CC7130" w:rsidP="00CC7130">
      <w:pPr>
        <w:pStyle w:val="Konten"/>
        <w:numPr>
          <w:ilvl w:val="0"/>
          <w:numId w:val="2"/>
        </w:numPr>
      </w:pPr>
      <w:r w:rsidRPr="00CC7130">
        <w:rPr>
          <w:b/>
        </w:rPr>
        <w:t>Analisis Prioritas</w:t>
      </w:r>
    </w:p>
    <w:p w14:paraId="42CE4760" w14:textId="15C914EA" w:rsidR="00CC7130" w:rsidRDefault="00CC7130" w:rsidP="00CC7130">
      <w:pPr>
        <w:pStyle w:val="Konten"/>
        <w:ind w:left="720"/>
      </w:pPr>
      <w:r>
        <w:t xml:space="preserve">Sistem akan melakukan analisis terhadap </w:t>
      </w:r>
      <w:proofErr w:type="spellStart"/>
      <w:r>
        <w:t>notulensi</w:t>
      </w:r>
      <w:proofErr w:type="spellEnd"/>
      <w:r>
        <w:t xml:space="preserve"> yang </w:t>
      </w:r>
      <w:proofErr w:type="spellStart"/>
      <w:r>
        <w:t>diinput</w:t>
      </w:r>
      <w:proofErr w:type="spellEnd"/>
      <w:r>
        <w:t xml:space="preserve"> dan menentukan tingkat prioritas berdasarkan model klasifikasi.</w:t>
      </w:r>
      <w:r>
        <w:t xml:space="preserve"> </w:t>
      </w:r>
      <w:r>
        <w:t>Hasil analisis akan ditampilkan dalam bentuk kategori prioritas, misalnya Prioritas Tinggi, Prioritas Sedang, atau Prioritas Rendah.</w:t>
      </w:r>
    </w:p>
    <w:p w14:paraId="5E342255" w14:textId="77777777" w:rsidR="00CC7130" w:rsidRDefault="00CC7130">
      <w:pPr>
        <w:spacing w:after="200"/>
        <w:rPr>
          <w:b w:val="0"/>
        </w:rPr>
      </w:pPr>
      <w:r>
        <w:br w:type="page"/>
      </w:r>
    </w:p>
    <w:p w14:paraId="7AFFA941" w14:textId="30076AF3" w:rsidR="00CC7130" w:rsidRDefault="00CC7130" w:rsidP="00E47E3A">
      <w:pPr>
        <w:pStyle w:val="Heading1"/>
      </w:pPr>
      <w:r>
        <w:lastRenderedPageBreak/>
        <w:t>Tampilan Aplikasi</w:t>
      </w:r>
    </w:p>
    <w:p w14:paraId="77EB339F" w14:textId="77777777" w:rsidR="00617234" w:rsidRPr="00E47E3A" w:rsidRDefault="00617234" w:rsidP="00617234">
      <w:pPr>
        <w:pStyle w:val="Konten"/>
      </w:pPr>
    </w:p>
    <w:p w14:paraId="6B537607" w14:textId="712EA1BB" w:rsidR="00CC7130" w:rsidRDefault="00CC7130" w:rsidP="00CC7130">
      <w:pPr>
        <w:pStyle w:val="Konten"/>
      </w:pPr>
      <w:r w:rsidRPr="00CC7130">
        <w:t>Pada bagian ini, akan dijelaskan tampilan antarmuka aplikasi beserta fungsinya</w:t>
      </w:r>
      <w:r>
        <w:t>.</w:t>
      </w:r>
    </w:p>
    <w:p w14:paraId="7714E187" w14:textId="02A957A6" w:rsidR="00CC7130" w:rsidRDefault="00CC7130" w:rsidP="00CC7130">
      <w:pPr>
        <w:pStyle w:val="Heading2"/>
      </w:pPr>
      <w:r>
        <w:t>Halaman Utama</w:t>
      </w:r>
    </w:p>
    <w:p w14:paraId="4F5DD4BB" w14:textId="041204D2" w:rsidR="00F56CAB" w:rsidRDefault="00F56CAB" w:rsidP="00F56CAB">
      <w:pPr>
        <w:pStyle w:val="Konten"/>
      </w:pPr>
      <w:r>
        <w:t xml:space="preserve">Tampilan awal dari aplikasi pada saat mengakses </w:t>
      </w:r>
      <w:hyperlink r:id="rId11" w:history="1">
        <w:r w:rsidRPr="00E71F92">
          <w:rPr>
            <w:rStyle w:val="Hyperlink"/>
          </w:rPr>
          <w:t>https://rekomendasi-prioritas.streamlit.app</w:t>
        </w:r>
      </w:hyperlink>
      <w:r>
        <w:t xml:space="preserve"> dapat dilihat pada </w:t>
      </w:r>
      <w:r w:rsidR="003133A9">
        <w:t>gambar 1</w:t>
      </w:r>
      <w:r>
        <w:t xml:space="preserve">. </w:t>
      </w:r>
    </w:p>
    <w:p w14:paraId="20DA52DB" w14:textId="77777777" w:rsidR="00B52071" w:rsidRDefault="00B52071" w:rsidP="00B52071">
      <w:pPr>
        <w:keepNext/>
        <w:jc w:val="center"/>
      </w:pPr>
      <w:r w:rsidRPr="00B52071">
        <w:drawing>
          <wp:inline distT="0" distB="0" distL="0" distR="0" wp14:anchorId="0C459276" wp14:editId="0FE85849">
            <wp:extent cx="5029200" cy="2676707"/>
            <wp:effectExtent l="0" t="0" r="0" b="9525"/>
            <wp:docPr id="50291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15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788" cy="268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BB5D" w14:textId="550E3BF1" w:rsidR="00CC7130" w:rsidRDefault="00B52071" w:rsidP="00B52071">
      <w:pPr>
        <w:pStyle w:val="Caption"/>
        <w:jc w:val="center"/>
      </w:pPr>
      <w:bookmarkStart w:id="0" w:name="_Ref192159426"/>
      <w:r w:rsidRPr="00B52071">
        <w:t xml:space="preserve">Gambar </w:t>
      </w:r>
      <w:r w:rsidRPr="00B52071">
        <w:fldChar w:fldCharType="begin"/>
      </w:r>
      <w:r w:rsidRPr="00B52071">
        <w:instrText xml:space="preserve"> SEQ Gambar \* ARABIC </w:instrText>
      </w:r>
      <w:r w:rsidRPr="00B52071">
        <w:fldChar w:fldCharType="separate"/>
      </w:r>
      <w:r w:rsidR="00F56CAB">
        <w:rPr>
          <w:noProof/>
        </w:rPr>
        <w:t>1</w:t>
      </w:r>
      <w:r w:rsidRPr="00B52071">
        <w:fldChar w:fldCharType="end"/>
      </w:r>
      <w:bookmarkEnd w:id="0"/>
      <w:r w:rsidRPr="00B52071">
        <w:t xml:space="preserve">. Halaman utama </w:t>
      </w:r>
      <w:proofErr w:type="spellStart"/>
      <w:r w:rsidRPr="00B52071">
        <w:t>website</w:t>
      </w:r>
      <w:proofErr w:type="spellEnd"/>
    </w:p>
    <w:p w14:paraId="3131BF62" w14:textId="5D878989" w:rsidR="00F56CAB" w:rsidRPr="00F56CAB" w:rsidRDefault="00F56CAB" w:rsidP="00F56CAB">
      <w:pPr>
        <w:pStyle w:val="Konten"/>
      </w:pPr>
      <w:r w:rsidRPr="00F56CAB">
        <w:t>Halaman utama berisi deskripsi singkat tentang aplikasi dan menu utama untuk mengakses fitur-fitur utama.</w:t>
      </w:r>
      <w:r>
        <w:t xml:space="preserve"> Dalam halaman tersebut juga sudah terdapat bagian fitur utama dari aplikasi ini, yang selanjutnya akan dibahas lebih lanjut.</w:t>
      </w:r>
    </w:p>
    <w:p w14:paraId="54CFCA9B" w14:textId="2DC6CA76" w:rsidR="00F56CAB" w:rsidRDefault="00F56CAB" w:rsidP="00F56CAB">
      <w:pPr>
        <w:pStyle w:val="Heading2"/>
      </w:pPr>
      <w:r>
        <w:t xml:space="preserve">Halaman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Notulensi</w:t>
      </w:r>
      <w:proofErr w:type="spellEnd"/>
    </w:p>
    <w:p w14:paraId="687CB205" w14:textId="3FDD836B" w:rsidR="00E47E3A" w:rsidRDefault="003133A9" w:rsidP="00E47E3A">
      <w:pPr>
        <w:pStyle w:val="Konten"/>
      </w:pPr>
      <w:r>
        <w:t>Bagian selanjutnya pada halaman utama, yang digunakan pengguna untuk memasukkan notulen atau catatan dari bimbingan skripsinya, pada gambar 2</w:t>
      </w:r>
      <w:r w:rsidR="00E47E3A">
        <w:t xml:space="preserve">. </w:t>
      </w:r>
      <w:r w:rsidR="00E47E3A">
        <w:t xml:space="preserve">Seperti pada gambar 2, terdapat beberapa </w:t>
      </w:r>
      <w:r w:rsidR="00E47E3A">
        <w:rPr>
          <w:i/>
          <w:iCs/>
        </w:rPr>
        <w:t xml:space="preserve">item </w:t>
      </w:r>
      <w:r w:rsidR="00E47E3A">
        <w:t>dalam bagian ini, yakni:</w:t>
      </w:r>
    </w:p>
    <w:p w14:paraId="12C65CD6" w14:textId="77777777" w:rsidR="00E47E3A" w:rsidRPr="00E47E3A" w:rsidRDefault="00E47E3A" w:rsidP="00E47E3A">
      <w:pPr>
        <w:pStyle w:val="Konten"/>
        <w:numPr>
          <w:ilvl w:val="0"/>
          <w:numId w:val="2"/>
        </w:numPr>
      </w:pPr>
      <w:r w:rsidRPr="00E47E3A">
        <w:t xml:space="preserve">Tombol “Tambahkan </w:t>
      </w:r>
      <w:proofErr w:type="spellStart"/>
      <w:r w:rsidRPr="00E47E3A">
        <w:t>notulensi</w:t>
      </w:r>
      <w:proofErr w:type="spellEnd"/>
      <w:r w:rsidRPr="00E47E3A">
        <w:t>”</w:t>
      </w:r>
    </w:p>
    <w:p w14:paraId="5EE42A3F" w14:textId="77777777" w:rsidR="00E47E3A" w:rsidRPr="00E47E3A" w:rsidRDefault="00E47E3A" w:rsidP="00E47E3A">
      <w:pPr>
        <w:pStyle w:val="Konten"/>
        <w:numPr>
          <w:ilvl w:val="0"/>
          <w:numId w:val="2"/>
        </w:numPr>
        <w:rPr>
          <w:i/>
          <w:iCs/>
        </w:rPr>
      </w:pPr>
      <w:proofErr w:type="spellStart"/>
      <w:r w:rsidRPr="00E47E3A">
        <w:rPr>
          <w:i/>
          <w:iCs/>
        </w:rPr>
        <w:t>Input</w:t>
      </w:r>
      <w:proofErr w:type="spellEnd"/>
      <w:r w:rsidRPr="00E47E3A">
        <w:t xml:space="preserve"> teks</w:t>
      </w:r>
      <w:r w:rsidRPr="00E47E3A">
        <w:rPr>
          <w:i/>
          <w:iCs/>
        </w:rPr>
        <w:t xml:space="preserve"> </w:t>
      </w:r>
      <w:proofErr w:type="spellStart"/>
      <w:r w:rsidRPr="00E47E3A">
        <w:t>notulensi</w:t>
      </w:r>
      <w:proofErr w:type="spellEnd"/>
    </w:p>
    <w:p w14:paraId="7235AF0A" w14:textId="77777777" w:rsidR="00E47E3A" w:rsidRPr="00E47E3A" w:rsidRDefault="00E47E3A" w:rsidP="00E47E3A">
      <w:pPr>
        <w:pStyle w:val="Konten"/>
        <w:numPr>
          <w:ilvl w:val="0"/>
          <w:numId w:val="2"/>
        </w:numPr>
        <w:rPr>
          <w:i/>
          <w:iCs/>
        </w:rPr>
      </w:pPr>
      <w:r w:rsidRPr="00E47E3A">
        <w:t>Tombol “Tentukan Prioritas”</w:t>
      </w:r>
    </w:p>
    <w:p w14:paraId="10891204" w14:textId="77777777" w:rsidR="00E47E3A" w:rsidRPr="00E47E3A" w:rsidRDefault="00E47E3A" w:rsidP="00E47E3A">
      <w:pPr>
        <w:pStyle w:val="Konten"/>
        <w:numPr>
          <w:ilvl w:val="0"/>
          <w:numId w:val="2"/>
        </w:numPr>
        <w:rPr>
          <w:i/>
          <w:iCs/>
        </w:rPr>
      </w:pPr>
      <w:r w:rsidRPr="00E47E3A">
        <w:t>Tombol “Reset”</w:t>
      </w:r>
    </w:p>
    <w:p w14:paraId="23A8837A" w14:textId="77777777" w:rsidR="003133A9" w:rsidRDefault="003133A9" w:rsidP="003133A9">
      <w:pPr>
        <w:pStyle w:val="Konten"/>
        <w:keepNext/>
        <w:jc w:val="center"/>
      </w:pPr>
      <w:r w:rsidRPr="00B52071">
        <w:lastRenderedPageBreak/>
        <w:drawing>
          <wp:inline distT="0" distB="0" distL="0" distR="0" wp14:anchorId="36D94992" wp14:editId="50F78C62">
            <wp:extent cx="4739892" cy="2530549"/>
            <wp:effectExtent l="0" t="0" r="3810" b="3175"/>
            <wp:docPr id="207921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11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7614" cy="254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4D2D" w14:textId="51E8B7C2" w:rsidR="003133A9" w:rsidRDefault="003133A9" w:rsidP="003133A9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Tampilan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notulensi</w:t>
      </w:r>
      <w:proofErr w:type="spellEnd"/>
      <w:r>
        <w:t xml:space="preserve"> bimbingan</w:t>
      </w:r>
    </w:p>
    <w:p w14:paraId="7BB413CE" w14:textId="11DD8FB8" w:rsidR="003133A9" w:rsidRDefault="003133A9" w:rsidP="003133A9">
      <w:pPr>
        <w:pStyle w:val="Konten"/>
      </w:pPr>
      <w:r>
        <w:t xml:space="preserve">Saat pertama kali mengakses aplikasi ini, hanya terdapat satu </w:t>
      </w:r>
      <w:proofErr w:type="spellStart"/>
      <w:r w:rsidRPr="00E47E3A">
        <w:rPr>
          <w:b/>
          <w:bCs/>
        </w:rPr>
        <w:t>input</w:t>
      </w:r>
      <w:proofErr w:type="spellEnd"/>
      <w:r w:rsidRPr="00E47E3A">
        <w:rPr>
          <w:b/>
          <w:bCs/>
        </w:rPr>
        <w:t xml:space="preserve"> teks </w:t>
      </w:r>
      <w:proofErr w:type="spellStart"/>
      <w:r w:rsidRPr="00E47E3A">
        <w:rPr>
          <w:b/>
          <w:bCs/>
        </w:rPr>
        <w:t>notulensi</w:t>
      </w:r>
      <w:proofErr w:type="spellEnd"/>
      <w:r>
        <w:t xml:space="preserve">. Yang mana, </w:t>
      </w:r>
      <w:proofErr w:type="spellStart"/>
      <w:r>
        <w:t>input</w:t>
      </w:r>
      <w:proofErr w:type="spellEnd"/>
      <w:r>
        <w:t xml:space="preserve"> tersebut dapat ditambahkan oleh pengguna dengan menggunakan tombol </w:t>
      </w:r>
      <w:r w:rsidRPr="00E47E3A">
        <w:rPr>
          <w:b/>
          <w:bCs/>
        </w:rPr>
        <w:t>Tambahkan notulen</w:t>
      </w:r>
      <w:r w:rsidR="00E47E3A">
        <w:t xml:space="preserve"> sesuai jumlah dari notulen yang akan dimasukkan oleh </w:t>
      </w:r>
      <w:r w:rsidR="00CB415E">
        <w:t>pengguna</w:t>
      </w:r>
      <w:r w:rsidR="00E47E3A">
        <w:t xml:space="preserve">. Selain itu, juga terdapat tombol </w:t>
      </w:r>
      <w:r w:rsidR="00E47E3A" w:rsidRPr="00E47E3A">
        <w:rPr>
          <w:b/>
          <w:bCs/>
        </w:rPr>
        <w:t>Reset</w:t>
      </w:r>
      <w:r w:rsidR="00E47E3A">
        <w:t xml:space="preserve">, yang juga digunakan untuk menghapus keseluruhan isi dari </w:t>
      </w:r>
      <w:proofErr w:type="spellStart"/>
      <w:r w:rsidR="00E47E3A">
        <w:t>input</w:t>
      </w:r>
      <w:proofErr w:type="spellEnd"/>
      <w:r w:rsidR="00E47E3A">
        <w:t xml:space="preserve"> teks notulen, dan kembali dapat ditambahkan dengan tombol </w:t>
      </w:r>
      <w:r w:rsidR="00E47E3A" w:rsidRPr="00E47E3A">
        <w:rPr>
          <w:b/>
          <w:bCs/>
        </w:rPr>
        <w:t xml:space="preserve">Tambahkan </w:t>
      </w:r>
      <w:proofErr w:type="spellStart"/>
      <w:r w:rsidR="00E47E3A" w:rsidRPr="00E47E3A">
        <w:rPr>
          <w:b/>
          <w:bCs/>
        </w:rPr>
        <w:t>notulensi</w:t>
      </w:r>
      <w:proofErr w:type="spellEnd"/>
      <w:r w:rsidR="00E47E3A">
        <w:t>.</w:t>
      </w:r>
    </w:p>
    <w:p w14:paraId="148FEA50" w14:textId="77777777" w:rsidR="00CB415E" w:rsidRDefault="00CB415E" w:rsidP="003133A9">
      <w:pPr>
        <w:pStyle w:val="Konten"/>
      </w:pPr>
    </w:p>
    <w:p w14:paraId="3E16EB6B" w14:textId="0FA76A8C" w:rsidR="00CB415E" w:rsidRPr="00CB415E" w:rsidRDefault="00CB415E" w:rsidP="003133A9">
      <w:pPr>
        <w:pStyle w:val="Konten"/>
      </w:pPr>
      <w:r>
        <w:t xml:space="preserve">Setelah seluruh notulen bimbingan skripsi dimasukkan oleh pengguna dan siap untuk dianalisis, pengguna dapat menggunakan tombol </w:t>
      </w:r>
      <w:r>
        <w:rPr>
          <w:b/>
          <w:bCs/>
        </w:rPr>
        <w:t>Tentukan Prioritas</w:t>
      </w:r>
      <w:r>
        <w:t xml:space="preserve"> untuk memperoleh hasil analisis. Hasil dari analisis ini akan dijelaskan pada bagian selanjutnya.</w:t>
      </w:r>
    </w:p>
    <w:p w14:paraId="0888CC6D" w14:textId="77777777" w:rsidR="00E47E3A" w:rsidRPr="003133A9" w:rsidRDefault="00E47E3A" w:rsidP="003133A9">
      <w:pPr>
        <w:pStyle w:val="Konten"/>
        <w:rPr>
          <w:i/>
          <w:iCs/>
        </w:rPr>
      </w:pPr>
    </w:p>
    <w:p w14:paraId="799DEBD6" w14:textId="195ABB77" w:rsidR="00F56CAB" w:rsidRDefault="00F56CAB" w:rsidP="00F56CAB">
      <w:pPr>
        <w:pStyle w:val="Heading2"/>
      </w:pPr>
      <w:r>
        <w:t>Halaman Hasil Analisis</w:t>
      </w:r>
    </w:p>
    <w:p w14:paraId="72ACC494" w14:textId="4116D97D" w:rsidR="00CB415E" w:rsidRPr="00CB415E" w:rsidRDefault="00CB415E" w:rsidP="00CB415E">
      <w:pPr>
        <w:pStyle w:val="Konten"/>
      </w:pPr>
      <w:r w:rsidRPr="00CB415E">
        <w:t xml:space="preserve">Setelah proses analisis selesai, sistem akan menampilkan hasil rekomendasi prioritas berdasarkan </w:t>
      </w:r>
      <w:proofErr w:type="spellStart"/>
      <w:r w:rsidRPr="00CB415E">
        <w:t>input</w:t>
      </w:r>
      <w:proofErr w:type="spellEnd"/>
      <w:r w:rsidRPr="00CB415E">
        <w:t xml:space="preserve"> </w:t>
      </w:r>
      <w:proofErr w:type="spellStart"/>
      <w:r w:rsidRPr="00CB415E">
        <w:t>notulensi</w:t>
      </w:r>
      <w:proofErr w:type="spellEnd"/>
      <w:r>
        <w:t xml:space="preserve">, seperti pada gambar 3 dan </w:t>
      </w:r>
      <w:r w:rsidR="00CC64B6">
        <w:t xml:space="preserve">gambar </w:t>
      </w:r>
      <w:r>
        <w:t xml:space="preserve">4. </w:t>
      </w:r>
      <w:r w:rsidR="00CC64B6">
        <w:t>Hasil analisis ini akan ditampilkan pada bagian bawah dari bagian sebelumnya</w:t>
      </w:r>
      <w:r w:rsidR="0024765C">
        <w:t xml:space="preserve">, dengan jenis tampilan yang diberikan dibagi menjadi dua, yaitu tampilan yang dikelompokkan berdasarkan hasil analisis dan tampilan notulen berbentuk tabel yang sesuai dengan urutan </w:t>
      </w:r>
      <w:proofErr w:type="spellStart"/>
      <w:r w:rsidR="0024765C">
        <w:t>notulensi</w:t>
      </w:r>
      <w:proofErr w:type="spellEnd"/>
      <w:r w:rsidR="0024765C">
        <w:t>.</w:t>
      </w:r>
    </w:p>
    <w:p w14:paraId="77F629C0" w14:textId="6A95384E" w:rsidR="00F56CAB" w:rsidRDefault="00F56CAB" w:rsidP="00F56CAB">
      <w:pPr>
        <w:keepNext/>
        <w:jc w:val="center"/>
      </w:pPr>
      <w:r w:rsidRPr="00F56CAB">
        <w:lastRenderedPageBreak/>
        <w:drawing>
          <wp:inline distT="0" distB="0" distL="0" distR="0" wp14:anchorId="06F9953C" wp14:editId="7D1D7BB0">
            <wp:extent cx="5316279" cy="3845383"/>
            <wp:effectExtent l="0" t="0" r="0" b="3175"/>
            <wp:docPr id="113221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15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8657" cy="384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69C0" w14:textId="5AE362B1" w:rsidR="00B52071" w:rsidRDefault="00F56CAB" w:rsidP="00F56CAB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Hasil analisis prioritas setelah dikelompokkan</w:t>
      </w:r>
    </w:p>
    <w:p w14:paraId="2E2AD5E7" w14:textId="7CA47AF6" w:rsidR="00CC64B6" w:rsidRDefault="0024765C" w:rsidP="00CC64B6">
      <w:pPr>
        <w:pStyle w:val="Konten"/>
      </w:pPr>
      <w:r>
        <w:t xml:space="preserve">Dalam gambar 3, terdapat beberapa </w:t>
      </w:r>
      <w:r>
        <w:rPr>
          <w:i/>
          <w:iCs/>
        </w:rPr>
        <w:t>item</w:t>
      </w:r>
      <w:r>
        <w:t xml:space="preserve"> yakni:</w:t>
      </w:r>
    </w:p>
    <w:p w14:paraId="32F374FE" w14:textId="0C7A8893" w:rsidR="0024765C" w:rsidRDefault="0024765C" w:rsidP="0024765C">
      <w:pPr>
        <w:pStyle w:val="Konten"/>
        <w:numPr>
          <w:ilvl w:val="0"/>
          <w:numId w:val="4"/>
        </w:numPr>
        <w:rPr>
          <w:b/>
          <w:bCs/>
        </w:rPr>
      </w:pPr>
      <w:r w:rsidRPr="0024765C">
        <w:rPr>
          <w:b/>
          <w:bCs/>
        </w:rPr>
        <w:t>Prioritas</w:t>
      </w:r>
      <w:r>
        <w:t xml:space="preserve">, </w:t>
      </w:r>
      <w:proofErr w:type="spellStart"/>
      <w:r>
        <w:rPr>
          <w:i/>
          <w:iCs/>
        </w:rPr>
        <w:t>heading</w:t>
      </w:r>
      <w:proofErr w:type="spellEnd"/>
      <w:r>
        <w:t xml:space="preserve"> yang digunakan untuk mengelompokkan notulen.</w:t>
      </w:r>
    </w:p>
    <w:p w14:paraId="0D6E7658" w14:textId="3420C40B" w:rsidR="0024765C" w:rsidRDefault="0024765C" w:rsidP="0024765C">
      <w:pPr>
        <w:pStyle w:val="Konten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Notulensi</w:t>
      </w:r>
      <w:proofErr w:type="spellEnd"/>
      <w:r>
        <w:t>, isi notulen yang telah dimasukkan pengguna.</w:t>
      </w:r>
    </w:p>
    <w:p w14:paraId="7FABCE5B" w14:textId="02856DC6" w:rsidR="0024765C" w:rsidRDefault="0024765C" w:rsidP="0024765C">
      <w:pPr>
        <w:pStyle w:val="Konten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Prediksi</w:t>
      </w:r>
      <w:r>
        <w:t>, hasil analisis tingkat prioritas yang diberikan model.</w:t>
      </w:r>
    </w:p>
    <w:p w14:paraId="14E487CB" w14:textId="380B2309" w:rsidR="0024765C" w:rsidRDefault="0024765C" w:rsidP="0024765C">
      <w:pPr>
        <w:pStyle w:val="Konten"/>
        <w:rPr>
          <w:b/>
          <w:bCs/>
        </w:rPr>
      </w:pPr>
    </w:p>
    <w:p w14:paraId="5A4CC8D1" w14:textId="77777777" w:rsidR="00F56CAB" w:rsidRDefault="00F56CAB" w:rsidP="00F56CAB">
      <w:pPr>
        <w:keepNext/>
        <w:jc w:val="center"/>
      </w:pPr>
      <w:r w:rsidRPr="00F56CAB">
        <w:drawing>
          <wp:inline distT="0" distB="0" distL="0" distR="0" wp14:anchorId="35DC0ACA" wp14:editId="4251303D">
            <wp:extent cx="5252484" cy="1543964"/>
            <wp:effectExtent l="0" t="0" r="5715" b="0"/>
            <wp:docPr id="166419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98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402" cy="154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FCAB" w14:textId="507B00AA" w:rsidR="00CC7130" w:rsidRDefault="00F56CAB" w:rsidP="0024765C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. Hasil analisis dalam bentuk tabel seusai urutan </w:t>
      </w:r>
      <w:proofErr w:type="spellStart"/>
      <w:r>
        <w:t>input</w:t>
      </w:r>
      <w:proofErr w:type="spellEnd"/>
    </w:p>
    <w:p w14:paraId="555C00D2" w14:textId="658667A5" w:rsidR="008A16F6" w:rsidRPr="00CC7130" w:rsidRDefault="008A16F6" w:rsidP="008A16F6">
      <w:pPr>
        <w:pStyle w:val="Konten"/>
      </w:pPr>
      <w:r>
        <w:t xml:space="preserve">Isi dari bagian ini ialah merupakan hasil analisis model untuk tingkat prioritas pengerjaannya. </w:t>
      </w:r>
      <w:r>
        <w:t>Dengan dalam gambar 4, hanya terdapat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Notulensi</w:t>
      </w:r>
      <w:proofErr w:type="spellEnd"/>
      <w:r>
        <w:rPr>
          <w:b/>
          <w:bCs/>
        </w:rPr>
        <w:t xml:space="preserve"> </w:t>
      </w:r>
      <w:r>
        <w:t xml:space="preserve">dan </w:t>
      </w:r>
      <w:r>
        <w:rPr>
          <w:b/>
          <w:bCs/>
        </w:rPr>
        <w:t>Prediksi</w:t>
      </w:r>
      <w:r>
        <w:t>.</w:t>
      </w:r>
    </w:p>
    <w:sectPr w:rsidR="008A16F6" w:rsidRPr="00CC7130" w:rsidSect="00CC7130">
      <w:headerReference w:type="default" r:id="rId16"/>
      <w:footerReference w:type="default" r:id="rId17"/>
      <w:pgSz w:w="11906" w:h="16838" w:code="9"/>
      <w:pgMar w:top="720" w:right="1556" w:bottom="720" w:left="1260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2C116A" w14:textId="77777777" w:rsidR="00A05860" w:rsidRDefault="00A05860">
      <w:r>
        <w:separator/>
      </w:r>
    </w:p>
    <w:p w14:paraId="52A4E5C0" w14:textId="77777777" w:rsidR="00A05860" w:rsidRDefault="00A05860"/>
    <w:p w14:paraId="1B0ED337" w14:textId="77777777" w:rsidR="00A05860" w:rsidRDefault="00A05860"/>
  </w:endnote>
  <w:endnote w:type="continuationSeparator" w:id="0">
    <w:p w14:paraId="2BBF489B" w14:textId="77777777" w:rsidR="00A05860" w:rsidRDefault="00A05860">
      <w:r>
        <w:continuationSeparator/>
      </w:r>
    </w:p>
    <w:p w14:paraId="64513DA5" w14:textId="77777777" w:rsidR="00A05860" w:rsidRDefault="00A05860"/>
    <w:p w14:paraId="1BB6CCE4" w14:textId="77777777" w:rsidR="00A05860" w:rsidRDefault="00A058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901943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52B475" w14:textId="77777777" w:rsidR="00DF027C" w:rsidRDefault="00DF027C">
        <w:pPr>
          <w:pStyle w:val="Footer"/>
          <w:jc w:val="center"/>
        </w:pPr>
        <w:r>
          <w:rPr>
            <w:lang w:bidi="id-ID"/>
          </w:rPr>
          <w:fldChar w:fldCharType="begin"/>
        </w:r>
        <w:r>
          <w:rPr>
            <w:lang w:bidi="id-ID"/>
          </w:rPr>
          <w:instrText xml:space="preserve"> PAGE   \* MERGEFORMAT </w:instrText>
        </w:r>
        <w:r>
          <w:rPr>
            <w:lang w:bidi="id-ID"/>
          </w:rPr>
          <w:fldChar w:fldCharType="separate"/>
        </w:r>
        <w:r w:rsidR="00483563">
          <w:rPr>
            <w:noProof/>
            <w:lang w:bidi="id-ID"/>
          </w:rPr>
          <w:t>2</w:t>
        </w:r>
        <w:r>
          <w:rPr>
            <w:noProof/>
            <w:lang w:bidi="id-ID"/>
          </w:rPr>
          <w:fldChar w:fldCharType="end"/>
        </w:r>
      </w:p>
    </w:sdtContent>
  </w:sdt>
  <w:p w14:paraId="41E1B8C8" w14:textId="77777777" w:rsidR="00DF027C" w:rsidRDefault="00DF027C">
    <w:pPr>
      <w:pStyle w:val="Footer"/>
    </w:pPr>
  </w:p>
  <w:p w14:paraId="197510B6" w14:textId="77777777" w:rsidR="00000000" w:rsidRDefault="000000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82FD2D" w14:textId="77777777" w:rsidR="00A05860" w:rsidRDefault="00A05860">
      <w:r>
        <w:separator/>
      </w:r>
    </w:p>
    <w:p w14:paraId="2D376E9B" w14:textId="77777777" w:rsidR="00A05860" w:rsidRDefault="00A05860"/>
    <w:p w14:paraId="429B002F" w14:textId="77777777" w:rsidR="00A05860" w:rsidRDefault="00A05860"/>
  </w:footnote>
  <w:footnote w:type="continuationSeparator" w:id="0">
    <w:p w14:paraId="1DD28F41" w14:textId="77777777" w:rsidR="00A05860" w:rsidRDefault="00A05860">
      <w:r>
        <w:continuationSeparator/>
      </w:r>
    </w:p>
    <w:p w14:paraId="31CE7360" w14:textId="77777777" w:rsidR="00A05860" w:rsidRDefault="00A05860"/>
    <w:p w14:paraId="582CFDA5" w14:textId="77777777" w:rsidR="00A05860" w:rsidRDefault="00A0586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5" w:type="dxa"/>
      <w:tblBorders>
        <w:bottom w:val="single" w:sz="36" w:space="0" w:color="34ABA2" w:themeColor="accent3"/>
      </w:tblBorders>
      <w:tblLook w:val="0000" w:firstRow="0" w:lastRow="0" w:firstColumn="0" w:lastColumn="0" w:noHBand="0" w:noVBand="0"/>
    </w:tblPr>
    <w:tblGrid>
      <w:gridCol w:w="10035"/>
    </w:tblGrid>
    <w:tr w:rsidR="003D77CE" w:rsidRPr="003D77CE" w14:paraId="4F43CC19" w14:textId="77777777" w:rsidTr="003D77CE">
      <w:trPr>
        <w:trHeight w:val="978"/>
      </w:trPr>
      <w:tc>
        <w:tcPr>
          <w:tcW w:w="10035" w:type="dxa"/>
        </w:tcPr>
        <w:p w14:paraId="0F3DC1E3" w14:textId="5868D5F9" w:rsidR="00D077E9" w:rsidRPr="003D77CE" w:rsidRDefault="00D077E9">
          <w:pPr>
            <w:pStyle w:val="Header"/>
            <w:rPr>
              <w:b w:val="0"/>
              <w:color w:val="FF0000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</w:tr>
  </w:tbl>
  <w:p w14:paraId="76F9C27B" w14:textId="77777777" w:rsidR="00D077E9" w:rsidRPr="003D77CE" w:rsidRDefault="00D077E9" w:rsidP="00D077E9">
    <w:pPr>
      <w:pStyle w:val="Header"/>
      <w:rPr>
        <w:color w:val="FF0000"/>
      </w:rPr>
    </w:pPr>
  </w:p>
  <w:p w14:paraId="207B21B7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061AE"/>
    <w:multiLevelType w:val="multilevel"/>
    <w:tmpl w:val="125CA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C663F"/>
    <w:multiLevelType w:val="hybridMultilevel"/>
    <w:tmpl w:val="7B029C6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BF1F0B"/>
    <w:multiLevelType w:val="hybridMultilevel"/>
    <w:tmpl w:val="912CADE4"/>
    <w:lvl w:ilvl="0" w:tplc="7FBCB6E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2476FE"/>
    <w:multiLevelType w:val="hybridMultilevel"/>
    <w:tmpl w:val="7C2AD09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F595C"/>
    <w:multiLevelType w:val="hybridMultilevel"/>
    <w:tmpl w:val="04DCCFF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495451">
    <w:abstractNumId w:val="0"/>
  </w:num>
  <w:num w:numId="2" w16cid:durableId="421342200">
    <w:abstractNumId w:val="4"/>
  </w:num>
  <w:num w:numId="3" w16cid:durableId="102116249">
    <w:abstractNumId w:val="2"/>
  </w:num>
  <w:num w:numId="4" w16cid:durableId="126557922">
    <w:abstractNumId w:val="3"/>
  </w:num>
  <w:num w:numId="5" w16cid:durableId="1950157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D5"/>
    <w:rsid w:val="0002482E"/>
    <w:rsid w:val="00050324"/>
    <w:rsid w:val="000A0150"/>
    <w:rsid w:val="000D7C26"/>
    <w:rsid w:val="000E63C9"/>
    <w:rsid w:val="00130E9D"/>
    <w:rsid w:val="00150A6D"/>
    <w:rsid w:val="00185B35"/>
    <w:rsid w:val="001D245A"/>
    <w:rsid w:val="001F2BC8"/>
    <w:rsid w:val="001F5F6B"/>
    <w:rsid w:val="00243EBC"/>
    <w:rsid w:val="00246A35"/>
    <w:rsid w:val="0024765C"/>
    <w:rsid w:val="00265C7D"/>
    <w:rsid w:val="00284348"/>
    <w:rsid w:val="00294CA4"/>
    <w:rsid w:val="002D1B13"/>
    <w:rsid w:val="002F51F5"/>
    <w:rsid w:val="00312137"/>
    <w:rsid w:val="003133A9"/>
    <w:rsid w:val="00330359"/>
    <w:rsid w:val="0033762F"/>
    <w:rsid w:val="00360494"/>
    <w:rsid w:val="00366C7E"/>
    <w:rsid w:val="0037474F"/>
    <w:rsid w:val="00384EA3"/>
    <w:rsid w:val="003A39A1"/>
    <w:rsid w:val="003C2191"/>
    <w:rsid w:val="003D3863"/>
    <w:rsid w:val="003D77CE"/>
    <w:rsid w:val="004110DE"/>
    <w:rsid w:val="004361D5"/>
    <w:rsid w:val="0044085A"/>
    <w:rsid w:val="00476E77"/>
    <w:rsid w:val="00483563"/>
    <w:rsid w:val="004B21A5"/>
    <w:rsid w:val="004E0B70"/>
    <w:rsid w:val="005037F0"/>
    <w:rsid w:val="00516A86"/>
    <w:rsid w:val="005275F6"/>
    <w:rsid w:val="00572102"/>
    <w:rsid w:val="005F1BB0"/>
    <w:rsid w:val="00617234"/>
    <w:rsid w:val="00656C4D"/>
    <w:rsid w:val="006E5716"/>
    <w:rsid w:val="007302B3"/>
    <w:rsid w:val="00730733"/>
    <w:rsid w:val="00730E3A"/>
    <w:rsid w:val="00736AAF"/>
    <w:rsid w:val="00765B2A"/>
    <w:rsid w:val="00783A34"/>
    <w:rsid w:val="007C6B52"/>
    <w:rsid w:val="007D16C5"/>
    <w:rsid w:val="007E7E0E"/>
    <w:rsid w:val="00862FE4"/>
    <w:rsid w:val="0086389A"/>
    <w:rsid w:val="0087605E"/>
    <w:rsid w:val="008A16F6"/>
    <w:rsid w:val="008B1FEE"/>
    <w:rsid w:val="00903C32"/>
    <w:rsid w:val="00916B16"/>
    <w:rsid w:val="009173B9"/>
    <w:rsid w:val="0093335D"/>
    <w:rsid w:val="0093613E"/>
    <w:rsid w:val="00943026"/>
    <w:rsid w:val="00966B81"/>
    <w:rsid w:val="009C7720"/>
    <w:rsid w:val="00A05860"/>
    <w:rsid w:val="00A23AFA"/>
    <w:rsid w:val="00A31B3E"/>
    <w:rsid w:val="00A532F3"/>
    <w:rsid w:val="00A8489E"/>
    <w:rsid w:val="00AB02A7"/>
    <w:rsid w:val="00AC29F3"/>
    <w:rsid w:val="00B231E5"/>
    <w:rsid w:val="00B52071"/>
    <w:rsid w:val="00B70D71"/>
    <w:rsid w:val="00C02B87"/>
    <w:rsid w:val="00C4086D"/>
    <w:rsid w:val="00CA1896"/>
    <w:rsid w:val="00CB415E"/>
    <w:rsid w:val="00CB5B28"/>
    <w:rsid w:val="00CC64B6"/>
    <w:rsid w:val="00CC7130"/>
    <w:rsid w:val="00CF5371"/>
    <w:rsid w:val="00D0323A"/>
    <w:rsid w:val="00D0559F"/>
    <w:rsid w:val="00D077E9"/>
    <w:rsid w:val="00D42CB7"/>
    <w:rsid w:val="00D52D94"/>
    <w:rsid w:val="00D5413D"/>
    <w:rsid w:val="00D570A9"/>
    <w:rsid w:val="00D70D02"/>
    <w:rsid w:val="00D770C7"/>
    <w:rsid w:val="00D86945"/>
    <w:rsid w:val="00D90290"/>
    <w:rsid w:val="00DD152F"/>
    <w:rsid w:val="00DE213F"/>
    <w:rsid w:val="00DF027C"/>
    <w:rsid w:val="00E00A32"/>
    <w:rsid w:val="00E22ACD"/>
    <w:rsid w:val="00E47E3A"/>
    <w:rsid w:val="00E620B0"/>
    <w:rsid w:val="00E81B40"/>
    <w:rsid w:val="00EE64AD"/>
    <w:rsid w:val="00EF555B"/>
    <w:rsid w:val="00F027BB"/>
    <w:rsid w:val="00F11DCF"/>
    <w:rsid w:val="00F162EA"/>
    <w:rsid w:val="00F52D27"/>
    <w:rsid w:val="00F56CAB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89FEFA"/>
  <w15:docId w15:val="{00046E5B-7004-4901-80B8-32B4AD18D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B70"/>
    <w:pPr>
      <w:spacing w:after="0"/>
    </w:pPr>
    <w:rPr>
      <w:rFonts w:eastAsiaTheme="minorEastAsia"/>
      <w:b/>
      <w:color w:val="222831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4E0B70"/>
    <w:pPr>
      <w:keepNext/>
      <w:spacing w:before="240" w:after="60"/>
      <w:outlineLvl w:val="0"/>
    </w:pPr>
    <w:rPr>
      <w:rFonts w:asciiTheme="majorHAnsi" w:eastAsiaTheme="majorEastAsia" w:hAnsiTheme="majorHAnsi" w:cstheme="majorBidi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CC7130"/>
    <w:pPr>
      <w:keepNext/>
      <w:numPr>
        <w:numId w:val="3"/>
      </w:numPr>
      <w:spacing w:after="240" w:line="240" w:lineRule="auto"/>
      <w:ind w:left="360"/>
      <w:outlineLvl w:val="1"/>
    </w:pPr>
    <w:rPr>
      <w:rFonts w:eastAsiaTheme="majorEastAsia" w:cstheme="majorBidi"/>
      <w:b w:val="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5"/>
    <w:semiHidden/>
    <w:unhideWhenUsed/>
    <w:qFormat/>
    <w:rsid w:val="004E0B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4E0B70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4E0B70"/>
    <w:rPr>
      <w:rFonts w:asciiTheme="majorHAnsi" w:eastAsiaTheme="majorEastAsia" w:hAnsiTheme="majorHAnsi" w:cstheme="majorBidi"/>
      <w:b/>
      <w:bCs/>
      <w:color w:val="222831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4E0B70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4E0B70"/>
    <w:rPr>
      <w:rFonts w:eastAsiaTheme="minorEastAsia"/>
      <w:caps/>
      <w:color w:val="222831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4E0B70"/>
    <w:rPr>
      <w:rFonts w:asciiTheme="majorHAnsi" w:eastAsiaTheme="majorEastAsia" w:hAnsiTheme="majorHAnsi" w:cstheme="majorBidi"/>
      <w:b/>
      <w:color w:val="222831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a">
    <w:name w:val="Nama"/>
    <w:basedOn w:val="Normal"/>
    <w:uiPriority w:val="3"/>
    <w:qFormat/>
    <w:rsid w:val="004E0B70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CC7130"/>
    <w:rPr>
      <w:rFonts w:eastAsiaTheme="majorEastAsia" w:cstheme="majorBidi"/>
      <w:color w:val="222831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Konten">
    <w:name w:val="Konten"/>
    <w:basedOn w:val="Normal"/>
    <w:link w:val="KarakterKonten"/>
    <w:qFormat/>
    <w:rsid w:val="00CC7130"/>
    <w:pPr>
      <w:spacing w:before="120" w:after="120"/>
    </w:pPr>
    <w:rPr>
      <w:b w:val="0"/>
    </w:rPr>
  </w:style>
  <w:style w:type="paragraph" w:customStyle="1" w:styleId="TeksPenekanan">
    <w:name w:val="Teks Penekanan"/>
    <w:basedOn w:val="Normal"/>
    <w:link w:val="KarakterTeksPenekanan"/>
    <w:qFormat/>
    <w:rsid w:val="004E0B70"/>
  </w:style>
  <w:style w:type="character" w:customStyle="1" w:styleId="KarakterKonten">
    <w:name w:val="Karakter Konten"/>
    <w:basedOn w:val="DefaultParagraphFont"/>
    <w:link w:val="Konten"/>
    <w:rsid w:val="00CC7130"/>
    <w:rPr>
      <w:rFonts w:eastAsiaTheme="minorEastAsia"/>
      <w:color w:val="222831"/>
      <w:sz w:val="28"/>
      <w:szCs w:val="22"/>
    </w:rPr>
  </w:style>
  <w:style w:type="character" w:customStyle="1" w:styleId="KarakterTeksPenekanan">
    <w:name w:val="Karakter Teks Penekanan"/>
    <w:basedOn w:val="DefaultParagraphFont"/>
    <w:link w:val="TeksPenekanan"/>
    <w:rsid w:val="004E0B70"/>
    <w:rPr>
      <w:rFonts w:eastAsiaTheme="minorEastAsia"/>
      <w:b/>
      <w:color w:val="222831"/>
      <w:sz w:val="28"/>
      <w:szCs w:val="22"/>
    </w:rPr>
  </w:style>
  <w:style w:type="character" w:customStyle="1" w:styleId="Heading3Char">
    <w:name w:val="Heading 3 Char"/>
    <w:basedOn w:val="DefaultParagraphFont"/>
    <w:link w:val="Heading3"/>
    <w:uiPriority w:val="5"/>
    <w:semiHidden/>
    <w:rsid w:val="004E0B70"/>
    <w:rPr>
      <w:rFonts w:asciiTheme="majorHAnsi" w:eastAsiaTheme="majorEastAsia" w:hAnsiTheme="majorHAnsi" w:cstheme="majorBidi"/>
      <w:b/>
      <w:color w:val="222831"/>
    </w:rPr>
  </w:style>
  <w:style w:type="paragraph" w:styleId="ListParagraph">
    <w:name w:val="List Paragraph"/>
    <w:basedOn w:val="Normal"/>
    <w:uiPriority w:val="34"/>
    <w:unhideWhenUsed/>
    <w:qFormat/>
    <w:rsid w:val="00CC7130"/>
    <w:pPr>
      <w:ind w:left="720"/>
      <w:contextualSpacing/>
    </w:pPr>
  </w:style>
  <w:style w:type="paragraph" w:styleId="Caption">
    <w:name w:val="caption"/>
    <w:basedOn w:val="Normal"/>
    <w:next w:val="Normal"/>
    <w:uiPriority w:val="99"/>
    <w:unhideWhenUsed/>
    <w:rsid w:val="00B52071"/>
    <w:pPr>
      <w:spacing w:after="200" w:line="240" w:lineRule="auto"/>
    </w:pPr>
    <w:rPr>
      <w:b w:val="0"/>
      <w:iCs/>
      <w:sz w:val="20"/>
      <w:szCs w:val="18"/>
    </w:rPr>
  </w:style>
  <w:style w:type="character" w:styleId="Hyperlink">
    <w:name w:val="Hyperlink"/>
    <w:basedOn w:val="DefaultParagraphFont"/>
    <w:uiPriority w:val="99"/>
    <w:unhideWhenUsed/>
    <w:rsid w:val="00F56CAB"/>
    <w:rPr>
      <w:color w:val="3592C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C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99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komendasi-prioritas.streamlit.ap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microsoft.com/office/2007/relationships/hdphoto" Target="media/hdphoto1.wdp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yes\AppData\Roaming\Microsoft\Templates\Laporan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FA5DF504E8741E8AA32B2FD3F33C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1BFB70-7C72-48D3-9553-2FE06B7A451A}"/>
      </w:docPartPr>
      <w:docPartBody>
        <w:p w:rsidR="00000000" w:rsidRDefault="00000000">
          <w:pPr>
            <w:pStyle w:val="8FA5DF504E8741E8AA32B2FD3F33CDD0"/>
          </w:pPr>
          <w:r w:rsidRPr="00D86945">
            <w:rPr>
              <w:rStyle w:val="SubtitleChar"/>
              <w:b/>
              <w:lang w:bidi="id-ID"/>
            </w:rPr>
            <w:fldChar w:fldCharType="begin"/>
          </w:r>
          <w:r w:rsidRPr="00D86945">
            <w:rPr>
              <w:rStyle w:val="SubtitleChar"/>
              <w:lang w:bidi="id-ID"/>
            </w:rPr>
            <w:instrText xml:space="preserve"> DATE  \@ "MMMM d"  \* MERGEFORMAT </w:instrText>
          </w:r>
          <w:r w:rsidRPr="00D86945">
            <w:rPr>
              <w:rStyle w:val="SubtitleChar"/>
              <w:b/>
              <w:lang w:bidi="id-ID"/>
            </w:rPr>
            <w:fldChar w:fldCharType="separate"/>
          </w:r>
          <w:r>
            <w:rPr>
              <w:rStyle w:val="SubtitleChar"/>
              <w:lang w:bidi="id-ID"/>
            </w:rPr>
            <w:t>Maret 6</w:t>
          </w:r>
          <w:r w:rsidRPr="00D86945">
            <w:rPr>
              <w:rStyle w:val="SubtitleChar"/>
              <w:b/>
              <w:lang w:bidi="id-ID"/>
            </w:rPr>
            <w:fldChar w:fldCharType="end"/>
          </w:r>
        </w:p>
      </w:docPartBody>
    </w:docPart>
    <w:docPart>
      <w:docPartPr>
        <w:name w:val="4CE1E3EAC7DE49C5BE274D8E9ED83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976DC-99E5-469E-BB8F-6CDBD7D8D1E4}"/>
      </w:docPartPr>
      <w:docPartBody>
        <w:p w:rsidR="00000000" w:rsidRDefault="00000000">
          <w:pPr>
            <w:pStyle w:val="4CE1E3EAC7DE49C5BE274D8E9ED83F79"/>
          </w:pPr>
          <w:r>
            <w:rPr>
              <w:lang w:bidi="id-ID"/>
            </w:rPr>
            <w:t>NAMA PERUSAHAAN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8D"/>
    <w:rsid w:val="0029148D"/>
    <w:rsid w:val="002D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d-ID" w:eastAsia="id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lang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44546A" w:themeColor="text2"/>
      <w:spacing w:val="20"/>
      <w:kern w:val="0"/>
      <w:sz w:val="32"/>
      <w:lang w:eastAsia="en-US"/>
      <w14:ligatures w14:val="none"/>
    </w:rPr>
  </w:style>
  <w:style w:type="paragraph" w:customStyle="1" w:styleId="8FA5DF504E8741E8AA32B2FD3F33CDD0">
    <w:name w:val="8FA5DF504E8741E8AA32B2FD3F33CDD0"/>
  </w:style>
  <w:style w:type="paragraph" w:customStyle="1" w:styleId="4CE1E3EAC7DE49C5BE274D8E9ED83F79">
    <w:name w:val="4CE1E3EAC7DE49C5BE274D8E9ED83F79"/>
  </w:style>
  <w:style w:type="paragraph" w:customStyle="1" w:styleId="CF74E70A12DA46EDBD1FC70C0C678299">
    <w:name w:val="CF74E70A12DA46EDBD1FC70C0C678299"/>
  </w:style>
  <w:style w:type="paragraph" w:customStyle="1" w:styleId="7EFC132A2B4F419D98BA879F9D22871D">
    <w:name w:val="7EFC132A2B4F419D98BA879F9D22871D"/>
  </w:style>
  <w:style w:type="paragraph" w:customStyle="1" w:styleId="7598EC864160471AA1F93A80BB930CEF">
    <w:name w:val="7598EC864160471AA1F93A80BB930CEF"/>
  </w:style>
  <w:style w:type="paragraph" w:customStyle="1" w:styleId="D8C313D82AA248CAAB6951878360981A">
    <w:name w:val="D8C313D82AA248CAAB6951878360981A"/>
  </w:style>
  <w:style w:type="paragraph" w:customStyle="1" w:styleId="37EC8374BE3244838D30E528CEF31567">
    <w:name w:val="37EC8374BE3244838D30E528CEF31567"/>
  </w:style>
  <w:style w:type="paragraph" w:customStyle="1" w:styleId="5C0AF4F51C97437BAC3EB6184A16948F">
    <w:name w:val="5C0AF4F51C97437BAC3EB6184A1694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8A271CC-B7F2-48EE-A14A-3AD82EE96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Laporan </Template>
  <TotalTime>139</TotalTime>
  <Pages>6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Iyes</dc:creator>
  <cp:keywords/>
  <cp:lastModifiedBy>Christiano Sinaga</cp:lastModifiedBy>
  <cp:revision>6</cp:revision>
  <cp:lastPrinted>2006-08-01T17:47:00Z</cp:lastPrinted>
  <dcterms:created xsi:type="dcterms:W3CDTF">2025-03-06T04:47:00Z</dcterms:created>
  <dcterms:modified xsi:type="dcterms:W3CDTF">2025-03-06T07:19:00Z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